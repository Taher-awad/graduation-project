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FD0E04" w14:textId="77777777" w:rsidR="00D222E1" w:rsidRPr="006F4850" w:rsidRDefault="00D222E1" w:rsidP="00D222E1">
      <w:pPr>
        <w:spacing w:line="240" w:lineRule="auto"/>
        <w:jc w:val="center"/>
        <w:rPr>
          <w:rFonts w:asciiTheme="minorHAnsi" w:hAnsiTheme="minorHAnsi" w:cstheme="minorHAnsi"/>
          <w:noProof/>
        </w:rPr>
      </w:pPr>
      <w:bookmarkStart w:id="0" w:name="_GoBack"/>
      <w:bookmarkEnd w:id="0"/>
    </w:p>
    <w:p w14:paraId="7C0FB832" w14:textId="77777777" w:rsidR="00D222E1" w:rsidRPr="006F4850" w:rsidRDefault="00D222E1" w:rsidP="00D222E1">
      <w:pPr>
        <w:spacing w:line="240" w:lineRule="auto"/>
        <w:jc w:val="center"/>
        <w:rPr>
          <w:rFonts w:asciiTheme="minorHAnsi" w:hAnsiTheme="minorHAnsi" w:cstheme="minorHAnsi"/>
          <w:noProof/>
        </w:rPr>
      </w:pPr>
    </w:p>
    <w:p w14:paraId="021A430A" w14:textId="77777777" w:rsidR="00D222E1" w:rsidRPr="006F4850" w:rsidRDefault="00D222E1" w:rsidP="00D222E1">
      <w:pPr>
        <w:spacing w:line="240" w:lineRule="auto"/>
        <w:jc w:val="center"/>
        <w:rPr>
          <w:rFonts w:asciiTheme="minorHAnsi" w:hAnsiTheme="minorHAnsi" w:cstheme="minorHAnsi"/>
          <w:noProof/>
        </w:rPr>
      </w:pPr>
      <w:r w:rsidRPr="006F4850">
        <w:rPr>
          <w:rFonts w:asciiTheme="minorHAnsi" w:hAnsiTheme="minorHAnsi" w:cstheme="minorHAnsi"/>
          <w:noProof/>
        </w:rPr>
        <w:drawing>
          <wp:inline distT="0" distB="0" distL="0" distR="0" wp14:anchorId="196DE04A" wp14:editId="27422C3C">
            <wp:extent cx="1714500" cy="1437680"/>
            <wp:effectExtent l="0" t="0" r="0" b="0"/>
            <wp:docPr id="97325610" name="Picture 1" descr="A red and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610" name="Picture 1" descr="A red and 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734" cy="145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8743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eastAsia="Calibri" w:hAnsiTheme="minorHAnsi" w:cstheme="minorHAnsi"/>
          <w:b/>
          <w:sz w:val="28"/>
          <w:szCs w:val="28"/>
        </w:rPr>
      </w:pPr>
      <w:r w:rsidRPr="006F4850">
        <w:rPr>
          <w:rFonts w:asciiTheme="minorHAnsi" w:eastAsia="Calibri" w:hAnsiTheme="minorHAnsi" w:cstheme="minorHAnsi"/>
          <w:b/>
          <w:sz w:val="28"/>
          <w:szCs w:val="28"/>
        </w:rPr>
        <w:t>Alamein International University</w:t>
      </w:r>
    </w:p>
    <w:p w14:paraId="1173EAC3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eastAsia="Calibri" w:hAnsiTheme="minorHAnsi" w:cstheme="minorHAnsi"/>
          <w:b/>
          <w:sz w:val="28"/>
          <w:szCs w:val="28"/>
        </w:rPr>
      </w:pPr>
      <w:r w:rsidRPr="006F4850">
        <w:rPr>
          <w:rFonts w:asciiTheme="minorHAnsi" w:eastAsia="Calibri" w:hAnsiTheme="minorHAnsi" w:cstheme="minorHAnsi"/>
          <w:b/>
          <w:sz w:val="28"/>
          <w:szCs w:val="28"/>
        </w:rPr>
        <w:t>Computer Science &amp; Engineering</w:t>
      </w:r>
    </w:p>
    <w:p w14:paraId="27020805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13FA5EBE" w14:textId="77777777" w:rsidR="00D222E1" w:rsidRPr="006F4850" w:rsidRDefault="00D222E1" w:rsidP="00D222E1">
      <w:pPr>
        <w:spacing w:line="360" w:lineRule="auto"/>
        <w:jc w:val="center"/>
        <w:rPr>
          <w:rFonts w:asciiTheme="minorHAnsi" w:hAnsiTheme="minorHAnsi" w:cstheme="minorHAnsi"/>
        </w:rPr>
      </w:pPr>
    </w:p>
    <w:p w14:paraId="071157F9" w14:textId="77777777" w:rsidR="00D222E1" w:rsidRPr="006F4850" w:rsidRDefault="00D222E1" w:rsidP="00D222E1">
      <w:pPr>
        <w:spacing w:line="360" w:lineRule="auto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6F4850">
        <w:rPr>
          <w:rFonts w:asciiTheme="minorHAnsi" w:hAnsiTheme="minorHAnsi" w:cstheme="minorHAnsi"/>
          <w:b/>
          <w:sz w:val="36"/>
          <w:szCs w:val="36"/>
        </w:rPr>
        <w:fldChar w:fldCharType="begin"/>
      </w:r>
      <w:r w:rsidRPr="006F4850">
        <w:rPr>
          <w:rFonts w:asciiTheme="minorHAnsi" w:hAnsiTheme="minorHAnsi" w:cstheme="minorHAnsi"/>
          <w:b/>
          <w:sz w:val="36"/>
          <w:szCs w:val="36"/>
        </w:rPr>
        <w:instrText xml:space="preserve"> MACROBUTTON  none [Click to Add Title (Capitalize Each Word)] </w:instrText>
      </w:r>
      <w:r w:rsidRPr="006F4850">
        <w:rPr>
          <w:rFonts w:asciiTheme="minorHAnsi" w:hAnsiTheme="minorHAnsi" w:cstheme="minorHAnsi"/>
          <w:b/>
          <w:sz w:val="36"/>
          <w:szCs w:val="36"/>
        </w:rPr>
        <w:fldChar w:fldCharType="end"/>
      </w:r>
    </w:p>
    <w:p w14:paraId="3F68A0BB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BEB0565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hAnsiTheme="minorHAnsi" w:cstheme="minorHAnsi"/>
          <w:i/>
          <w:iCs/>
          <w:sz w:val="24"/>
          <w:szCs w:val="24"/>
        </w:rPr>
      </w:pPr>
      <w:r w:rsidRPr="006F4850">
        <w:rPr>
          <w:rFonts w:asciiTheme="minorHAnsi" w:hAnsiTheme="minorHAnsi" w:cstheme="minorHAnsi"/>
          <w:i/>
          <w:iCs/>
          <w:sz w:val="24"/>
          <w:szCs w:val="24"/>
        </w:rPr>
        <w:t>A project submitted</w:t>
      </w:r>
    </w:p>
    <w:p w14:paraId="723AB6E6" w14:textId="36A53A88" w:rsidR="00AC7EE7" w:rsidRPr="006F4850" w:rsidRDefault="00D222E1" w:rsidP="00AC7EE7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i/>
          <w:iCs/>
          <w:sz w:val="24"/>
          <w:szCs w:val="24"/>
        </w:rPr>
        <w:t xml:space="preserve">in partial fulfillment of the requirements for the </w:t>
      </w:r>
      <w:r w:rsidR="00AC7EE7">
        <w:rPr>
          <w:rFonts w:asciiTheme="minorHAnsi" w:hAnsiTheme="minorHAnsi" w:cstheme="minorHAnsi"/>
          <w:i/>
          <w:iCs/>
          <w:sz w:val="24"/>
          <w:szCs w:val="24"/>
        </w:rPr>
        <w:t xml:space="preserve">BSc. </w:t>
      </w:r>
      <w:r w:rsidRPr="006F4850">
        <w:rPr>
          <w:rFonts w:asciiTheme="minorHAnsi" w:hAnsiTheme="minorHAnsi" w:cstheme="minorHAnsi"/>
          <w:i/>
          <w:iCs/>
          <w:sz w:val="24"/>
          <w:szCs w:val="24"/>
        </w:rPr>
        <w:t>degree</w:t>
      </w:r>
    </w:p>
    <w:p w14:paraId="51879322" w14:textId="1FE5BFE8" w:rsidR="00D222E1" w:rsidRPr="006F4850" w:rsidRDefault="00D222E1" w:rsidP="00D222E1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592469AC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64F6E205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4"/>
          <w:szCs w:val="24"/>
        </w:rPr>
        <w:t>by</w:t>
      </w:r>
    </w:p>
    <w:p w14:paraId="6E49C14A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 (</w:t>
      </w: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StudentID [Click here to enter student ID]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)</w:t>
      </w:r>
    </w:p>
    <w:p w14:paraId="1E892E2B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 (</w:t>
      </w: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StudentID [Click here to enter student ID]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)</w:t>
      </w:r>
    </w:p>
    <w:p w14:paraId="0FBCEBE2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 (</w:t>
      </w: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StudentID [Click here to enter student ID]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)</w:t>
      </w:r>
    </w:p>
    <w:p w14:paraId="5DB202C9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 (</w:t>
      </w: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StudentID [Click here to enter student ID]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)</w:t>
      </w:r>
    </w:p>
    <w:p w14:paraId="1121B004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546A3882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4"/>
          <w:szCs w:val="24"/>
        </w:rPr>
        <w:t>Supervised by</w:t>
      </w:r>
    </w:p>
    <w:p w14:paraId="0A06AFC4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here to enter supervisor's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17A1C90A" w14:textId="6F8FE243" w:rsidR="00D47ACE" w:rsidRPr="006F4850" w:rsidRDefault="00D222E1" w:rsidP="00D222E1">
      <w:pPr>
        <w:tabs>
          <w:tab w:val="center" w:pos="432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F4850">
        <w:rPr>
          <w:rFonts w:asciiTheme="minorHAnsi" w:hAnsiTheme="minorHAnsi" w:cstheme="minorHAnsi"/>
          <w:b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b/>
          <w:sz w:val="24"/>
          <w:szCs w:val="24"/>
        </w:rPr>
        <w:instrText xml:space="preserve"> DATE  \@ "MMMM yyyy" </w:instrText>
      </w:r>
      <w:r w:rsidRPr="006F4850">
        <w:rPr>
          <w:rFonts w:asciiTheme="minorHAnsi" w:hAnsiTheme="minorHAnsi" w:cstheme="minorHAnsi"/>
          <w:b/>
          <w:sz w:val="24"/>
          <w:szCs w:val="24"/>
        </w:rPr>
        <w:fldChar w:fldCharType="separate"/>
      </w:r>
      <w:r w:rsidR="002208CF">
        <w:rPr>
          <w:rFonts w:asciiTheme="minorHAnsi" w:hAnsiTheme="minorHAnsi" w:cstheme="minorHAnsi"/>
          <w:b/>
          <w:noProof/>
          <w:sz w:val="24"/>
          <w:szCs w:val="24"/>
        </w:rPr>
        <w:t>October 2025</w:t>
      </w:r>
      <w:r w:rsidRPr="006F4850">
        <w:rPr>
          <w:rFonts w:asciiTheme="minorHAnsi" w:hAnsiTheme="minorHAnsi" w:cstheme="minorHAnsi"/>
          <w:b/>
          <w:sz w:val="24"/>
          <w:szCs w:val="24"/>
        </w:rPr>
        <w:fldChar w:fldCharType="end"/>
      </w:r>
    </w:p>
    <w:p w14:paraId="34AA3689" w14:textId="77777777" w:rsidR="00D47ACE" w:rsidRPr="006F4850" w:rsidRDefault="00D47ACE" w:rsidP="00545523">
      <w:pPr>
        <w:tabs>
          <w:tab w:val="center" w:pos="4320"/>
        </w:tabs>
        <w:rPr>
          <w:rFonts w:asciiTheme="minorHAnsi" w:hAnsiTheme="minorHAnsi" w:cstheme="minorHAnsi"/>
          <w:sz w:val="24"/>
          <w:szCs w:val="24"/>
        </w:rPr>
      </w:pPr>
    </w:p>
    <w:p w14:paraId="771A4AFF" w14:textId="77777777" w:rsidR="006F4850" w:rsidRPr="006F4850" w:rsidRDefault="006F4850" w:rsidP="00545523">
      <w:pPr>
        <w:tabs>
          <w:tab w:val="center" w:pos="4320"/>
        </w:tabs>
        <w:rPr>
          <w:rFonts w:asciiTheme="minorHAnsi" w:hAnsiTheme="minorHAnsi" w:cstheme="minorHAnsi"/>
          <w:sz w:val="24"/>
          <w:szCs w:val="24"/>
        </w:rPr>
      </w:pPr>
    </w:p>
    <w:p w14:paraId="3984BCAE" w14:textId="77777777" w:rsidR="006F4850" w:rsidRPr="006F4850" w:rsidRDefault="006F4850" w:rsidP="00545523">
      <w:pPr>
        <w:tabs>
          <w:tab w:val="center" w:pos="4320"/>
        </w:tabs>
        <w:rPr>
          <w:rFonts w:asciiTheme="minorHAnsi" w:hAnsiTheme="minorHAnsi" w:cstheme="minorHAnsi"/>
          <w:sz w:val="24"/>
          <w:szCs w:val="24"/>
        </w:rPr>
      </w:pPr>
    </w:p>
    <w:p w14:paraId="00FAFE90" w14:textId="77777777" w:rsidR="001B3FCC" w:rsidRPr="006F4850" w:rsidRDefault="001B3FCC" w:rsidP="001B3FCC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6F4850">
        <w:rPr>
          <w:rFonts w:asciiTheme="minorHAnsi" w:hAnsiTheme="minorHAnsi" w:cstheme="minorHAnsi"/>
          <w:b/>
          <w:bCs/>
          <w:sz w:val="28"/>
          <w:szCs w:val="28"/>
        </w:rPr>
        <w:t>ACKNOWLEDGEMENT</w:t>
      </w:r>
    </w:p>
    <w:p w14:paraId="38049728" w14:textId="77777777" w:rsidR="001B3FCC" w:rsidRPr="006F4850" w:rsidRDefault="001B3FCC" w:rsidP="001B3FCC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3279FE4" w14:textId="77777777" w:rsidR="008B50D2" w:rsidRPr="006F4850" w:rsidRDefault="008B50D2" w:rsidP="008B50D2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to add acknowledgement]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422DC246" w14:textId="77777777" w:rsidR="001B3FCC" w:rsidRPr="006F4850" w:rsidRDefault="001B3FCC" w:rsidP="001B3FCC">
      <w:pPr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p w14:paraId="7082C61A" w14:textId="77777777" w:rsidR="001B3FCC" w:rsidRPr="006F4850" w:rsidRDefault="001B3FCC" w:rsidP="001B3FCC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8"/>
          <w:szCs w:val="28"/>
        </w:rPr>
        <w:lastRenderedPageBreak/>
        <w:t>UNDERTAKING</w:t>
      </w:r>
    </w:p>
    <w:p w14:paraId="63F6C902" w14:textId="77777777" w:rsidR="001B3FCC" w:rsidRPr="006F4850" w:rsidRDefault="001B3FCC" w:rsidP="001B3FCC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0D8A2B6B" w14:textId="6075D90A" w:rsidR="001B3FCC" w:rsidRPr="006F4850" w:rsidRDefault="001B3FCC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t>This is to declare that the project entitled “</w:t>
      </w:r>
      <w:r w:rsidR="00435597"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="00435597" w:rsidRPr="006F4850">
        <w:rPr>
          <w:rFonts w:asciiTheme="minorHAnsi" w:hAnsiTheme="minorHAnsi" w:cstheme="minorHAnsi"/>
          <w:sz w:val="24"/>
          <w:szCs w:val="24"/>
        </w:rPr>
        <w:instrText xml:space="preserve"> MACROBUTTON  none [Click to add title] </w:instrText>
      </w:r>
      <w:r w:rsidR="00435597"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” is an original work done by undersigned, in partial fulfillment of the requirements for the </w:t>
      </w:r>
      <w:r w:rsidR="004C1E68">
        <w:rPr>
          <w:rFonts w:asciiTheme="minorHAnsi" w:hAnsiTheme="minorHAnsi" w:cstheme="minorHAnsi"/>
          <w:sz w:val="24"/>
          <w:szCs w:val="24"/>
        </w:rPr>
        <w:t xml:space="preserve">BSc. </w:t>
      </w:r>
      <w:r w:rsidRPr="006F4850">
        <w:rPr>
          <w:rFonts w:asciiTheme="minorHAnsi" w:hAnsiTheme="minorHAnsi" w:cstheme="minorHAnsi"/>
          <w:sz w:val="24"/>
          <w:szCs w:val="24"/>
        </w:rPr>
        <w:t xml:space="preserve">degree </w:t>
      </w:r>
      <w:r w:rsidR="004C1E68">
        <w:rPr>
          <w:rFonts w:asciiTheme="minorHAnsi" w:hAnsiTheme="minorHAnsi" w:cstheme="minorHAnsi"/>
          <w:sz w:val="24"/>
          <w:szCs w:val="24"/>
        </w:rPr>
        <w:t>at the Faculty of Computer Science &amp; Engineering (CSE), Alamein International University (AIU).</w:t>
      </w:r>
    </w:p>
    <w:p w14:paraId="08B06B9C" w14:textId="77777777" w:rsidR="001B3FCC" w:rsidRPr="006F4850" w:rsidRDefault="001B3FCC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731CFAF0" w14:textId="77777777" w:rsidR="001B3FCC" w:rsidRPr="006F4850" w:rsidRDefault="001B3FCC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t>All the analysis, design and system development have been accomplished by the undersigned. Moreover, this project has not been submitted to any other college or university.</w:t>
      </w:r>
    </w:p>
    <w:p w14:paraId="39D3BD07" w14:textId="77777777" w:rsidR="001B3FCC" w:rsidRPr="006F4850" w:rsidRDefault="001B3FCC" w:rsidP="001B3FCC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B07887E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B0C002C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BB0C5DD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7A365C3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2839F56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E849A9B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02C0999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478EB87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DF075AF" w14:textId="77777777" w:rsidR="0099456E" w:rsidRPr="006F4850" w:rsidRDefault="0099456E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CDF820F" w14:textId="77777777" w:rsidR="0099456E" w:rsidRPr="006F4850" w:rsidRDefault="0099456E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58D37DE" w14:textId="77777777" w:rsidR="001B3FCC" w:rsidRPr="006F4850" w:rsidRDefault="000033D4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65A4FEE3" w14:textId="77777777" w:rsidR="00D14049" w:rsidRPr="006F4850" w:rsidRDefault="000033D4" w:rsidP="000033D4">
      <w:pPr>
        <w:spacing w:after="0" w:line="360" w:lineRule="auto"/>
        <w:ind w:firstLine="720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05D32FFF" w14:textId="77777777" w:rsidR="00D14049" w:rsidRPr="006F4850" w:rsidRDefault="00D14049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1E501D6" w14:textId="77777777" w:rsidR="00D96172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19842B10" w14:textId="77777777" w:rsidR="00D96172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7E74C0C0" w14:textId="77777777" w:rsidR="00D96172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601391F0" w14:textId="77777777" w:rsidR="00D96172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69D29EB1" w14:textId="77777777" w:rsidR="002A153B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501EEBD4" w14:textId="77777777" w:rsidR="001B3FCC" w:rsidRPr="006F4850" w:rsidRDefault="001B3FCC" w:rsidP="002A153B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6F4850">
        <w:rPr>
          <w:rFonts w:asciiTheme="minorHAnsi" w:hAnsiTheme="minorHAnsi" w:cstheme="minorHAnsi"/>
        </w:rPr>
        <w:br w:type="page"/>
      </w:r>
      <w:r w:rsidRPr="006F4850">
        <w:rPr>
          <w:rFonts w:asciiTheme="minorHAnsi" w:hAnsiTheme="minorHAnsi" w:cstheme="minorHAnsi"/>
          <w:b/>
          <w:bCs/>
          <w:sz w:val="28"/>
          <w:szCs w:val="28"/>
        </w:rPr>
        <w:lastRenderedPageBreak/>
        <w:t>ABSTRACT</w:t>
      </w:r>
    </w:p>
    <w:p w14:paraId="4D4A03B3" w14:textId="77777777" w:rsidR="002C4916" w:rsidRPr="006F4850" w:rsidRDefault="002C4916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i/>
          <w:iCs/>
          <w:sz w:val="24"/>
          <w:szCs w:val="24"/>
        </w:rPr>
      </w:pPr>
    </w:p>
    <w:p w14:paraId="2B7CC225" w14:textId="77777777" w:rsidR="001B3FCC" w:rsidRPr="006F4850" w:rsidRDefault="00B058AA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6F4850">
        <w:rPr>
          <w:rFonts w:asciiTheme="minorHAnsi" w:hAnsiTheme="minorHAnsi" w:cstheme="minorHAnsi"/>
          <w:i/>
          <w:iCs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i/>
          <w:iCs/>
          <w:sz w:val="24"/>
          <w:szCs w:val="24"/>
        </w:rPr>
        <w:instrText xml:space="preserve"> MACROBUTTON  noname [Click to add abstract] </w:instrText>
      </w:r>
      <w:r w:rsidRPr="006F4850">
        <w:rPr>
          <w:rFonts w:asciiTheme="minorHAnsi" w:hAnsiTheme="minorHAnsi" w:cstheme="minorHAnsi"/>
          <w:i/>
          <w:iCs/>
          <w:sz w:val="24"/>
          <w:szCs w:val="24"/>
        </w:rPr>
        <w:fldChar w:fldCharType="end"/>
      </w:r>
    </w:p>
    <w:p w14:paraId="6C30D04B" w14:textId="77777777" w:rsidR="00210030" w:rsidRPr="006F4850" w:rsidRDefault="00210030">
      <w:pPr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sdt>
      <w:sdtPr>
        <w:rPr>
          <w:rFonts w:asciiTheme="minorHAnsi" w:eastAsiaTheme="minorHAnsi" w:hAnsiTheme="minorHAnsi" w:cstheme="minorHAnsi"/>
          <w:b w:val="0"/>
          <w:bCs w:val="0"/>
          <w:sz w:val="22"/>
          <w:szCs w:val="22"/>
          <w:lang w:eastAsia="en-US"/>
        </w:rPr>
        <w:id w:val="-11270045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7B3B8B2" w14:textId="77777777" w:rsidR="00210030" w:rsidRPr="006F4850" w:rsidRDefault="00210030" w:rsidP="00461056">
          <w:pPr>
            <w:pStyle w:val="TOCHeading"/>
            <w:numPr>
              <w:ilvl w:val="0"/>
              <w:numId w:val="0"/>
            </w:numPr>
            <w:ind w:left="720"/>
            <w:rPr>
              <w:rFonts w:asciiTheme="minorHAnsi" w:eastAsiaTheme="minorHAnsi" w:hAnsiTheme="minorHAnsi" w:cstheme="minorHAnsi"/>
            </w:rPr>
          </w:pPr>
          <w:r w:rsidRPr="006F4850">
            <w:rPr>
              <w:rFonts w:asciiTheme="minorHAnsi" w:eastAsiaTheme="minorHAnsi" w:hAnsiTheme="minorHAnsi" w:cstheme="minorHAnsi"/>
            </w:rPr>
            <w:t>Table of Contents</w:t>
          </w:r>
        </w:p>
        <w:p w14:paraId="34C14A6C" w14:textId="77777777" w:rsidR="00CF54F5" w:rsidRPr="006F4850" w:rsidRDefault="00CF54F5">
          <w:pPr>
            <w:pStyle w:val="TOC1"/>
            <w:tabs>
              <w:tab w:val="right" w:leader="dot" w:pos="8630"/>
            </w:tabs>
            <w:rPr>
              <w:rFonts w:asciiTheme="minorHAnsi" w:hAnsiTheme="minorHAnsi" w:cstheme="minorHAnsi"/>
            </w:rPr>
          </w:pPr>
        </w:p>
        <w:p w14:paraId="7650EF31" w14:textId="77777777" w:rsidR="00230802" w:rsidRPr="006F4850" w:rsidRDefault="0023080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HAnsi"/>
              <w:noProof/>
              <w:lang w:val="en-GB" w:eastAsia="en-GB"/>
            </w:rPr>
          </w:pPr>
          <w:r w:rsidRPr="006F4850">
            <w:rPr>
              <w:rFonts w:asciiTheme="minorHAnsi" w:hAnsiTheme="minorHAnsi" w:cstheme="minorHAnsi"/>
            </w:rPr>
            <w:fldChar w:fldCharType="begin"/>
          </w:r>
          <w:r w:rsidRPr="006F4850">
            <w:rPr>
              <w:rFonts w:asciiTheme="minorHAnsi" w:hAnsiTheme="minorHAnsi" w:cstheme="minorHAnsi"/>
            </w:rPr>
            <w:instrText xml:space="preserve"> TOC \o "1-3" \h \z \u </w:instrText>
          </w:r>
          <w:r w:rsidRPr="006F4850">
            <w:rPr>
              <w:rFonts w:asciiTheme="minorHAnsi" w:hAnsiTheme="minorHAnsi" w:cstheme="minorHAnsi"/>
            </w:rPr>
            <w:fldChar w:fldCharType="separate"/>
          </w:r>
          <w:hyperlink w:anchor="_Toc532334523" w:history="1">
            <w:r w:rsidRPr="006F4850">
              <w:rPr>
                <w:rStyle w:val="Hyperlink"/>
                <w:rFonts w:asciiTheme="minorHAnsi" w:hAnsiTheme="minorHAnsi" w:cstheme="minorHAnsi"/>
                <w:noProof/>
              </w:rPr>
              <w:t>List of Tables</w:t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instrText xml:space="preserve"> PAGEREF _Toc532334523 \h </w:instrText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t>v</w:t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9F52277" w14:textId="77777777" w:rsidR="00230802" w:rsidRPr="006F4850" w:rsidRDefault="00DF27DB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HAnsi"/>
              <w:noProof/>
              <w:lang w:val="en-GB" w:eastAsia="en-GB"/>
            </w:rPr>
          </w:pPr>
          <w:hyperlink w:anchor="_Toc532334524" w:history="1">
            <w:r w:rsidR="00230802" w:rsidRPr="006F4850">
              <w:rPr>
                <w:rStyle w:val="Hyperlink"/>
                <w:rFonts w:asciiTheme="minorHAnsi" w:hAnsiTheme="minorHAnsi" w:cstheme="minorHAnsi"/>
                <w:noProof/>
              </w:rPr>
              <w:t>List of Figures</w: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instrText xml:space="preserve"> PAGEREF _Toc532334524 \h </w:instrTex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t>vi</w: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C37E5DA" w14:textId="77777777" w:rsidR="00230802" w:rsidRPr="006F4850" w:rsidRDefault="00DF27DB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HAnsi"/>
              <w:noProof/>
              <w:lang w:val="en-GB" w:eastAsia="en-GB"/>
            </w:rPr>
          </w:pPr>
          <w:hyperlink w:anchor="_Toc532334528" w:history="1">
            <w:r w:rsidR="00230802" w:rsidRPr="006F4850">
              <w:rPr>
                <w:rStyle w:val="Hyperlink"/>
                <w:rFonts w:asciiTheme="minorHAnsi" w:hAnsiTheme="minorHAnsi" w:cstheme="minorHAnsi"/>
                <w:noProof/>
              </w:rPr>
              <w:t>References</w: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instrText xml:space="preserve"> PAGEREF _Toc532334528 \h </w:instrTex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779C5FF" w14:textId="77777777" w:rsidR="00210030" w:rsidRPr="006F4850" w:rsidRDefault="00230802" w:rsidP="00952C1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HAnsi"/>
              <w:noProof/>
              <w:lang w:val="en-GB" w:eastAsia="en-GB"/>
            </w:rPr>
          </w:pPr>
          <w:r w:rsidRPr="006F4850">
            <w:rPr>
              <w:rFonts w:asciiTheme="minorHAnsi" w:hAnsiTheme="minorHAnsi" w:cstheme="minorHAnsi"/>
            </w:rPr>
            <w:fldChar w:fldCharType="end"/>
          </w:r>
        </w:p>
      </w:sdtContent>
    </w:sdt>
    <w:p w14:paraId="55AD8D65" w14:textId="77777777" w:rsidR="00210030" w:rsidRPr="006F4850" w:rsidRDefault="00210030">
      <w:pPr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p w14:paraId="7E1639A6" w14:textId="77777777" w:rsidR="00210030" w:rsidRPr="006F4850" w:rsidRDefault="004A36D4" w:rsidP="00461056">
      <w:pPr>
        <w:pStyle w:val="Heading1"/>
        <w:numPr>
          <w:ilvl w:val="0"/>
          <w:numId w:val="0"/>
        </w:numPr>
        <w:rPr>
          <w:rFonts w:asciiTheme="minorHAnsi" w:eastAsiaTheme="minorHAnsi" w:hAnsiTheme="minorHAnsi" w:cstheme="minorHAnsi"/>
        </w:rPr>
      </w:pPr>
      <w:bookmarkStart w:id="1" w:name="_Toc532334523"/>
      <w:r w:rsidRPr="006F4850">
        <w:rPr>
          <w:rFonts w:asciiTheme="minorHAnsi" w:eastAsiaTheme="minorHAnsi" w:hAnsiTheme="minorHAnsi" w:cstheme="minorHAnsi"/>
        </w:rPr>
        <w:lastRenderedPageBreak/>
        <w:t>List of Tables</w:t>
      </w:r>
      <w:bookmarkEnd w:id="1"/>
    </w:p>
    <w:p w14:paraId="35AE8CF7" w14:textId="77777777" w:rsidR="00A97AE7" w:rsidRPr="006F4850" w:rsidRDefault="00A97AE7" w:rsidP="00A97AE7">
      <w:pPr>
        <w:rPr>
          <w:rFonts w:asciiTheme="minorHAnsi" w:hAnsiTheme="minorHAnsi" w:cstheme="minorHAnsi"/>
        </w:rPr>
      </w:pPr>
    </w:p>
    <w:p w14:paraId="0462BCB8" w14:textId="77777777" w:rsidR="00210030" w:rsidRPr="006F4850" w:rsidRDefault="00210030" w:rsidP="00A97AE7">
      <w:pPr>
        <w:rPr>
          <w:rFonts w:asciiTheme="minorHAnsi" w:hAnsiTheme="minorHAnsi" w:cstheme="minorHAnsi"/>
        </w:rPr>
      </w:pPr>
    </w:p>
    <w:p w14:paraId="5AEEA247" w14:textId="77777777" w:rsidR="00210030" w:rsidRPr="006F4850" w:rsidRDefault="00210030">
      <w:pPr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p w14:paraId="0FD469EB" w14:textId="77777777" w:rsidR="00A97AE7" w:rsidRPr="006F4850" w:rsidRDefault="004A36D4" w:rsidP="00461056">
      <w:pPr>
        <w:pStyle w:val="Heading1"/>
        <w:numPr>
          <w:ilvl w:val="0"/>
          <w:numId w:val="0"/>
        </w:numPr>
        <w:ind w:left="360"/>
        <w:rPr>
          <w:rFonts w:asciiTheme="minorHAnsi" w:eastAsiaTheme="minorHAnsi" w:hAnsiTheme="minorHAnsi" w:cstheme="minorHAnsi"/>
        </w:rPr>
      </w:pPr>
      <w:bookmarkStart w:id="2" w:name="_Toc532334524"/>
      <w:r w:rsidRPr="006F4850">
        <w:rPr>
          <w:rFonts w:asciiTheme="minorHAnsi" w:eastAsiaTheme="minorHAnsi" w:hAnsiTheme="minorHAnsi" w:cstheme="minorHAnsi"/>
        </w:rPr>
        <w:lastRenderedPageBreak/>
        <w:t>List of</w:t>
      </w:r>
      <w:r w:rsidR="00A97AE7" w:rsidRPr="006F4850">
        <w:rPr>
          <w:rFonts w:asciiTheme="minorHAnsi" w:eastAsiaTheme="minorHAnsi" w:hAnsiTheme="minorHAnsi" w:cstheme="minorHAnsi"/>
        </w:rPr>
        <w:t xml:space="preserve"> </w:t>
      </w:r>
      <w:r w:rsidRPr="006F4850">
        <w:rPr>
          <w:rFonts w:asciiTheme="minorHAnsi" w:eastAsiaTheme="minorHAnsi" w:hAnsiTheme="minorHAnsi" w:cstheme="minorHAnsi"/>
        </w:rPr>
        <w:t>Figures</w:t>
      </w:r>
      <w:bookmarkEnd w:id="2"/>
    </w:p>
    <w:p w14:paraId="62F013F7" w14:textId="77777777" w:rsidR="00A97AE7" w:rsidRPr="006F4850" w:rsidRDefault="00A97AE7">
      <w:pPr>
        <w:pStyle w:val="TableofFigures"/>
        <w:tabs>
          <w:tab w:val="right" w:leader="dot" w:pos="8630"/>
        </w:tabs>
        <w:rPr>
          <w:rFonts w:asciiTheme="minorHAnsi" w:hAnsiTheme="minorHAnsi" w:cstheme="minorHAnsi"/>
        </w:rPr>
      </w:pPr>
    </w:p>
    <w:p w14:paraId="2F3AE264" w14:textId="77777777" w:rsidR="00A97AE7" w:rsidRPr="006F4850" w:rsidRDefault="00A97AE7">
      <w:pPr>
        <w:pStyle w:val="TableofFigures"/>
        <w:tabs>
          <w:tab w:val="right" w:leader="dot" w:pos="8630"/>
        </w:tabs>
        <w:rPr>
          <w:rFonts w:asciiTheme="minorHAnsi" w:hAnsiTheme="minorHAnsi" w:cstheme="minorHAnsi"/>
        </w:rPr>
      </w:pPr>
    </w:p>
    <w:p w14:paraId="010BF33E" w14:textId="77777777" w:rsidR="00574E0B" w:rsidRPr="006F4850" w:rsidRDefault="00574E0B">
      <w:pPr>
        <w:rPr>
          <w:rFonts w:asciiTheme="minorHAnsi" w:hAnsiTheme="minorHAnsi" w:cstheme="minorHAnsi"/>
        </w:rPr>
        <w:sectPr w:rsidR="00574E0B" w:rsidRPr="006F4850" w:rsidSect="00005688">
          <w:footerReference w:type="first" r:id="rId13"/>
          <w:pgSz w:w="12240" w:h="15840" w:code="1"/>
          <w:pgMar w:top="1440" w:right="1800" w:bottom="1440" w:left="1800" w:header="720" w:footer="720" w:gutter="0"/>
          <w:pgNumType w:fmt="lowerRoman" w:start="1"/>
          <w:cols w:space="720"/>
          <w:titlePg/>
          <w:docGrid w:linePitch="360"/>
        </w:sectPr>
      </w:pPr>
    </w:p>
    <w:p w14:paraId="427F4DFE" w14:textId="77777777" w:rsidR="00EE44A3" w:rsidRPr="006F4850" w:rsidRDefault="00091B99" w:rsidP="00461056">
      <w:pPr>
        <w:pStyle w:val="Heading1"/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lastRenderedPageBreak/>
        <w:fldChar w:fldCharType="begin"/>
      </w:r>
      <w:r w:rsidRPr="006F4850">
        <w:rPr>
          <w:rFonts w:asciiTheme="minorHAnsi" w:hAnsiTheme="minorHAnsi" w:cstheme="minorHAnsi"/>
        </w:rPr>
        <w:instrText xml:space="preserve"> MACROBUTTON  noname [Click to add chapter name] </w:instrText>
      </w:r>
      <w:bookmarkStart w:id="3" w:name="_Toc531809244"/>
      <w:bookmarkStart w:id="4" w:name="_Toc531810851"/>
      <w:bookmarkStart w:id="5" w:name="_Toc531812033"/>
      <w:bookmarkStart w:id="6" w:name="_Toc532334351"/>
      <w:bookmarkStart w:id="7" w:name="_Toc532334525"/>
      <w:r w:rsidRPr="006F4850">
        <w:rPr>
          <w:rFonts w:asciiTheme="minorHAnsi" w:hAnsiTheme="minorHAnsi" w:cstheme="minorHAnsi"/>
        </w:rPr>
        <w:fldChar w:fldCharType="end"/>
      </w:r>
      <w:bookmarkEnd w:id="3"/>
      <w:bookmarkEnd w:id="4"/>
      <w:bookmarkEnd w:id="5"/>
      <w:bookmarkEnd w:id="6"/>
      <w:bookmarkEnd w:id="7"/>
    </w:p>
    <w:p w14:paraId="28DFD328" w14:textId="77777777" w:rsidR="00AA0FD9" w:rsidRPr="006F4850" w:rsidRDefault="00AA0FD9" w:rsidP="00AA0FD9">
      <w:pPr>
        <w:rPr>
          <w:rFonts w:asciiTheme="minorHAnsi" w:hAnsiTheme="minorHAnsi" w:cstheme="minorHAnsi"/>
        </w:rPr>
      </w:pPr>
    </w:p>
    <w:p w14:paraId="2DB46838" w14:textId="77777777" w:rsidR="00CA24B7" w:rsidRPr="006F4850" w:rsidRDefault="00091B99" w:rsidP="00CA24B7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to add main text]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7D0EF924" w14:textId="77777777" w:rsidR="00CA24B7" w:rsidRPr="006F4850" w:rsidRDefault="00CA24B7" w:rsidP="00C14711">
      <w:pPr>
        <w:pStyle w:val="Caption"/>
        <w:rPr>
          <w:rFonts w:asciiTheme="minorHAnsi" w:hAnsiTheme="minorHAnsi" w:cstheme="minorHAnsi"/>
        </w:rPr>
      </w:pPr>
    </w:p>
    <w:p w14:paraId="4278E140" w14:textId="77777777" w:rsidR="00464966" w:rsidRPr="006F4850" w:rsidRDefault="00464966" w:rsidP="00461056">
      <w:pPr>
        <w:pStyle w:val="Heading2"/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fldChar w:fldCharType="begin"/>
      </w:r>
      <w:r w:rsidRPr="006F4850">
        <w:rPr>
          <w:rFonts w:asciiTheme="minorHAnsi" w:hAnsiTheme="minorHAnsi" w:cstheme="minorHAnsi"/>
        </w:rPr>
        <w:instrText xml:space="preserve"> MACROBUTTON  none [Clickt to add heading] </w:instrText>
      </w:r>
      <w:bookmarkStart w:id="8" w:name="_Toc532334352"/>
      <w:bookmarkStart w:id="9" w:name="_Toc532334526"/>
      <w:r w:rsidRPr="006F4850">
        <w:rPr>
          <w:rFonts w:asciiTheme="minorHAnsi" w:hAnsiTheme="minorHAnsi" w:cstheme="minorHAnsi"/>
        </w:rPr>
        <w:fldChar w:fldCharType="end"/>
      </w:r>
      <w:bookmarkEnd w:id="8"/>
      <w:bookmarkEnd w:id="9"/>
    </w:p>
    <w:p w14:paraId="326621CD" w14:textId="77777777" w:rsidR="001A367C" w:rsidRPr="006F4850" w:rsidRDefault="001A367C" w:rsidP="001A367C">
      <w:pPr>
        <w:rPr>
          <w:rFonts w:asciiTheme="minorHAnsi" w:hAnsiTheme="minorHAnsi" w:cstheme="minorHAnsi"/>
        </w:rPr>
      </w:pPr>
    </w:p>
    <w:p w14:paraId="132B8F3D" w14:textId="77777777" w:rsidR="001A367C" w:rsidRPr="006F4850" w:rsidRDefault="001A367C" w:rsidP="001A367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to add main text]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0922E1DE" w14:textId="77777777" w:rsidR="002B4805" w:rsidRPr="006F4850" w:rsidRDefault="002B4805" w:rsidP="001A367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1A3FB8CC" w14:textId="77777777" w:rsidR="001A367C" w:rsidRPr="006F4850" w:rsidRDefault="00464966" w:rsidP="00461056">
      <w:pPr>
        <w:pStyle w:val="Heading3"/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fldChar w:fldCharType="begin"/>
      </w:r>
      <w:r w:rsidRPr="006F4850">
        <w:rPr>
          <w:rFonts w:asciiTheme="minorHAnsi" w:hAnsiTheme="minorHAnsi" w:cstheme="minorHAnsi"/>
        </w:rPr>
        <w:instrText xml:space="preserve"> MACROBUTTON  none [Click to add sub-heading] </w:instrText>
      </w:r>
      <w:bookmarkStart w:id="10" w:name="_Toc532334353"/>
      <w:bookmarkStart w:id="11" w:name="_Toc532334527"/>
      <w:r w:rsidRPr="006F4850">
        <w:rPr>
          <w:rFonts w:asciiTheme="minorHAnsi" w:hAnsiTheme="minorHAnsi" w:cstheme="minorHAnsi"/>
        </w:rPr>
        <w:fldChar w:fldCharType="end"/>
      </w:r>
      <w:bookmarkEnd w:id="10"/>
      <w:bookmarkEnd w:id="11"/>
    </w:p>
    <w:p w14:paraId="19A137F6" w14:textId="77777777" w:rsidR="00FE5AD9" w:rsidRPr="006F4850" w:rsidRDefault="00FE5AD9" w:rsidP="00FE5AD9">
      <w:pPr>
        <w:rPr>
          <w:rFonts w:asciiTheme="minorHAnsi" w:hAnsiTheme="minorHAnsi" w:cstheme="minorHAnsi"/>
          <w:b/>
          <w:bCs/>
        </w:rPr>
      </w:pPr>
    </w:p>
    <w:p w14:paraId="58ECA7A4" w14:textId="77777777" w:rsidR="00C14711" w:rsidRPr="006F4850" w:rsidRDefault="001A367C" w:rsidP="00C14711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to add main text]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09E81F2A" w14:textId="77777777" w:rsidR="00804A9A" w:rsidRPr="006F4850" w:rsidRDefault="0096502D" w:rsidP="0060200A">
      <w:pPr>
        <w:pStyle w:val="Heading1"/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p w14:paraId="290046E8" w14:textId="77777777" w:rsidR="00FA2934" w:rsidRPr="006F4850" w:rsidRDefault="00FA2934" w:rsidP="00461056">
      <w:pPr>
        <w:pStyle w:val="Heading1"/>
        <w:numPr>
          <w:ilvl w:val="0"/>
          <w:numId w:val="0"/>
        </w:numPr>
        <w:ind w:left="432"/>
        <w:rPr>
          <w:rFonts w:asciiTheme="minorHAnsi" w:hAnsiTheme="minorHAnsi" w:cstheme="minorHAnsi"/>
        </w:rPr>
      </w:pPr>
      <w:bookmarkStart w:id="12" w:name="_Toc531809247"/>
      <w:bookmarkStart w:id="13" w:name="_Toc531812036"/>
      <w:bookmarkStart w:id="14" w:name="_Toc532334528"/>
      <w:r w:rsidRPr="006F4850">
        <w:rPr>
          <w:rFonts w:asciiTheme="minorHAnsi" w:hAnsiTheme="minorHAnsi" w:cstheme="minorHAnsi"/>
        </w:rPr>
        <w:lastRenderedPageBreak/>
        <w:t>References</w:t>
      </w:r>
      <w:bookmarkEnd w:id="12"/>
      <w:bookmarkEnd w:id="13"/>
      <w:bookmarkEnd w:id="14"/>
    </w:p>
    <w:p w14:paraId="0AACF20C" w14:textId="77777777" w:rsidR="00F64B51" w:rsidRPr="006F4850" w:rsidRDefault="00F64B51" w:rsidP="00F64B5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7CE7FF1" w14:textId="77777777" w:rsidR="00F64B51" w:rsidRPr="006F4850" w:rsidRDefault="00F64B51" w:rsidP="00FA2934">
      <w:pPr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4"/>
          <w:szCs w:val="24"/>
        </w:rPr>
        <w:tab/>
      </w:r>
    </w:p>
    <w:tbl>
      <w:tblPr>
        <w:tblW w:w="8466" w:type="dxa"/>
        <w:tblInd w:w="12" w:type="dxa"/>
        <w:tblLook w:val="0000" w:firstRow="0" w:lastRow="0" w:firstColumn="0" w:lastColumn="0" w:noHBand="0" w:noVBand="0"/>
      </w:tblPr>
      <w:tblGrid>
        <w:gridCol w:w="771"/>
        <w:gridCol w:w="7695"/>
      </w:tblGrid>
      <w:tr w:rsidR="00F64B51" w:rsidRPr="006F4850" w14:paraId="7036E898" w14:textId="77777777" w:rsidTr="007E669C">
        <w:trPr>
          <w:trHeight w:val="91"/>
        </w:trPr>
        <w:tc>
          <w:tcPr>
            <w:tcW w:w="771" w:type="dxa"/>
          </w:tcPr>
          <w:p w14:paraId="380F0244" w14:textId="77777777" w:rsidR="00F64B51" w:rsidRPr="006F4850" w:rsidRDefault="00F64B51" w:rsidP="007E669C">
            <w:pPr>
              <w:spacing w:after="0" w:line="360" w:lineRule="auto"/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</w:pPr>
            <w:r w:rsidRPr="006F4850"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  <w:t>[1]</w:t>
            </w:r>
          </w:p>
        </w:tc>
        <w:tc>
          <w:tcPr>
            <w:tcW w:w="7695" w:type="dxa"/>
          </w:tcPr>
          <w:p w14:paraId="32D6A9A5" w14:textId="77777777" w:rsidR="00A51175" w:rsidRPr="006F4850" w:rsidRDefault="00A51175" w:rsidP="007E669C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F4850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Pr="006F4850">
              <w:rPr>
                <w:rFonts w:asciiTheme="minorHAnsi" w:hAnsiTheme="minorHAnsi" w:cstheme="minorHAnsi"/>
                <w:sz w:val="24"/>
                <w:szCs w:val="24"/>
              </w:rPr>
              <w:instrText xml:space="preserve"> MACROBUTTON  noname [Click to add reference] </w:instrText>
            </w:r>
            <w:r w:rsidRPr="006F4850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</w:p>
        </w:tc>
      </w:tr>
      <w:tr w:rsidR="00A51175" w:rsidRPr="006F4850" w14:paraId="1E166B74" w14:textId="77777777" w:rsidTr="007E669C">
        <w:trPr>
          <w:trHeight w:val="91"/>
        </w:trPr>
        <w:tc>
          <w:tcPr>
            <w:tcW w:w="771" w:type="dxa"/>
          </w:tcPr>
          <w:p w14:paraId="0585FE44" w14:textId="77777777" w:rsidR="00A51175" w:rsidRPr="006F4850" w:rsidRDefault="00A51175" w:rsidP="007E669C">
            <w:pPr>
              <w:spacing w:after="0" w:line="360" w:lineRule="auto"/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</w:pPr>
            <w:r w:rsidRPr="006F4850"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  <w:t>[</w:t>
            </w:r>
            <w:r w:rsidRPr="006F4850">
              <w:rPr>
                <w:rStyle w:val="hps"/>
                <w:rFonts w:asciiTheme="minorHAnsi" w:hAnsiTheme="minorHAnsi" w:cstheme="minorHAnsi"/>
                <w:color w:val="000000"/>
              </w:rPr>
              <w:t>2]</w:t>
            </w:r>
          </w:p>
        </w:tc>
        <w:tc>
          <w:tcPr>
            <w:tcW w:w="7695" w:type="dxa"/>
          </w:tcPr>
          <w:p w14:paraId="007831AD" w14:textId="77777777" w:rsidR="00A51175" w:rsidRPr="006F4850" w:rsidRDefault="00C2176C" w:rsidP="007E669C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F4850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Pr="006F4850">
              <w:rPr>
                <w:rFonts w:asciiTheme="minorHAnsi" w:hAnsiTheme="minorHAnsi" w:cstheme="minorHAnsi"/>
                <w:sz w:val="24"/>
                <w:szCs w:val="24"/>
              </w:rPr>
              <w:instrText xml:space="preserve"> MACROBUTTON  noname [Click to add reference] </w:instrText>
            </w:r>
            <w:r w:rsidRPr="006F4850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</w:p>
        </w:tc>
      </w:tr>
      <w:tr w:rsidR="00C2176C" w:rsidRPr="006F4850" w14:paraId="20B49D44" w14:textId="77777777" w:rsidTr="007E669C">
        <w:trPr>
          <w:trHeight w:val="91"/>
        </w:trPr>
        <w:tc>
          <w:tcPr>
            <w:tcW w:w="771" w:type="dxa"/>
          </w:tcPr>
          <w:p w14:paraId="5D24FE0F" w14:textId="77777777" w:rsidR="00C2176C" w:rsidRPr="006F4850" w:rsidRDefault="00C2176C" w:rsidP="007E669C">
            <w:pPr>
              <w:spacing w:after="0" w:line="360" w:lineRule="auto"/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</w:pPr>
          </w:p>
        </w:tc>
        <w:tc>
          <w:tcPr>
            <w:tcW w:w="7695" w:type="dxa"/>
          </w:tcPr>
          <w:p w14:paraId="6F335E46" w14:textId="77777777" w:rsidR="00C2176C" w:rsidRPr="006F4850" w:rsidRDefault="00C2176C" w:rsidP="007E669C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2176C" w:rsidRPr="006F4850" w14:paraId="5447304F" w14:textId="77777777" w:rsidTr="007E669C">
        <w:trPr>
          <w:trHeight w:val="91"/>
        </w:trPr>
        <w:tc>
          <w:tcPr>
            <w:tcW w:w="771" w:type="dxa"/>
          </w:tcPr>
          <w:p w14:paraId="4C01FAAA" w14:textId="77777777" w:rsidR="00C2176C" w:rsidRPr="006F4850" w:rsidRDefault="00C2176C" w:rsidP="007E669C">
            <w:pPr>
              <w:spacing w:after="0" w:line="360" w:lineRule="auto"/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</w:pPr>
          </w:p>
        </w:tc>
        <w:tc>
          <w:tcPr>
            <w:tcW w:w="7695" w:type="dxa"/>
          </w:tcPr>
          <w:p w14:paraId="02FA381C" w14:textId="77777777" w:rsidR="00C2176C" w:rsidRPr="006F4850" w:rsidRDefault="00C2176C" w:rsidP="007E669C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A153200" w14:textId="77777777" w:rsidR="00814DD0" w:rsidRPr="006F4850" w:rsidRDefault="00814DD0" w:rsidP="00D93C56">
      <w:pPr>
        <w:spacing w:after="0" w:line="360" w:lineRule="auto"/>
        <w:rPr>
          <w:rFonts w:asciiTheme="minorHAnsi" w:hAnsiTheme="minorHAnsi" w:cstheme="minorHAnsi"/>
        </w:rPr>
      </w:pPr>
    </w:p>
    <w:p w14:paraId="2A2BF8AD" w14:textId="77777777" w:rsidR="00814DD0" w:rsidRPr="006F4850" w:rsidRDefault="00814DD0">
      <w:pPr>
        <w:rPr>
          <w:rFonts w:asciiTheme="minorHAnsi" w:hAnsiTheme="minorHAnsi" w:cstheme="minorHAnsi"/>
        </w:rPr>
      </w:pPr>
    </w:p>
    <w:sectPr w:rsidR="00814DD0" w:rsidRPr="006F4850" w:rsidSect="00574E0B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E85756" w14:textId="77777777" w:rsidR="00DF27DB" w:rsidRDefault="00DF27DB" w:rsidP="00EE44A3">
      <w:pPr>
        <w:spacing w:after="0" w:line="240" w:lineRule="auto"/>
      </w:pPr>
      <w:r>
        <w:separator/>
      </w:r>
    </w:p>
    <w:p w14:paraId="3E6B7F0B" w14:textId="77777777" w:rsidR="00DF27DB" w:rsidRDefault="00DF27DB"/>
    <w:p w14:paraId="3CF5AC20" w14:textId="77777777" w:rsidR="00DF27DB" w:rsidRDefault="00DF27DB" w:rsidP="0060200A"/>
    <w:p w14:paraId="37D92D61" w14:textId="77777777" w:rsidR="00DF27DB" w:rsidRDefault="00DF27DB" w:rsidP="0060200A"/>
  </w:endnote>
  <w:endnote w:type="continuationSeparator" w:id="0">
    <w:p w14:paraId="458972EC" w14:textId="77777777" w:rsidR="00DF27DB" w:rsidRDefault="00DF27DB" w:rsidP="00EE44A3">
      <w:pPr>
        <w:spacing w:after="0" w:line="240" w:lineRule="auto"/>
      </w:pPr>
      <w:r>
        <w:continuationSeparator/>
      </w:r>
    </w:p>
    <w:p w14:paraId="450AAB2A" w14:textId="77777777" w:rsidR="00DF27DB" w:rsidRDefault="00DF27DB"/>
    <w:p w14:paraId="45554585" w14:textId="77777777" w:rsidR="00DF27DB" w:rsidRDefault="00DF27DB" w:rsidP="0060200A"/>
    <w:p w14:paraId="7358E24B" w14:textId="77777777" w:rsidR="00DF27DB" w:rsidRDefault="00DF27DB" w:rsidP="006020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EB64FD" w14:textId="77777777" w:rsidR="006150F0" w:rsidRDefault="006150F0" w:rsidP="007E669C">
    <w:pPr>
      <w:pStyle w:val="Footer"/>
      <w:jc w:val="center"/>
    </w:pPr>
  </w:p>
  <w:sdt>
    <w:sdtPr>
      <w:rPr>
        <w:rtl/>
      </w:rPr>
      <w:id w:val="-662474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8E12BB" w14:textId="77777777" w:rsidR="006150F0" w:rsidRPr="006150F0" w:rsidRDefault="006150F0" w:rsidP="006150F0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08CF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A3FFF7" w14:textId="77777777" w:rsidR="00DF27DB" w:rsidRDefault="00DF27DB" w:rsidP="00EE44A3">
      <w:pPr>
        <w:spacing w:after="0" w:line="240" w:lineRule="auto"/>
      </w:pPr>
      <w:r>
        <w:separator/>
      </w:r>
    </w:p>
    <w:p w14:paraId="1C9F812C" w14:textId="77777777" w:rsidR="00DF27DB" w:rsidRDefault="00DF27DB"/>
    <w:p w14:paraId="2E2B31AD" w14:textId="77777777" w:rsidR="00DF27DB" w:rsidRDefault="00DF27DB" w:rsidP="0060200A"/>
    <w:p w14:paraId="4A1D98A2" w14:textId="77777777" w:rsidR="00DF27DB" w:rsidRDefault="00DF27DB" w:rsidP="0060200A"/>
  </w:footnote>
  <w:footnote w:type="continuationSeparator" w:id="0">
    <w:p w14:paraId="6B8DBED8" w14:textId="77777777" w:rsidR="00DF27DB" w:rsidRDefault="00DF27DB" w:rsidP="00EE44A3">
      <w:pPr>
        <w:spacing w:after="0" w:line="240" w:lineRule="auto"/>
      </w:pPr>
      <w:r>
        <w:continuationSeparator/>
      </w:r>
    </w:p>
    <w:p w14:paraId="37DF4B7F" w14:textId="77777777" w:rsidR="00DF27DB" w:rsidRDefault="00DF27DB"/>
    <w:p w14:paraId="0C6017B0" w14:textId="77777777" w:rsidR="00DF27DB" w:rsidRDefault="00DF27DB" w:rsidP="0060200A"/>
    <w:p w14:paraId="5D797887" w14:textId="77777777" w:rsidR="00DF27DB" w:rsidRDefault="00DF27DB" w:rsidP="0060200A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D4E44"/>
    <w:multiLevelType w:val="multilevel"/>
    <w:tmpl w:val="0809001D"/>
    <w:numStyleLink w:val="Style1"/>
  </w:abstractNum>
  <w:abstractNum w:abstractNumId="1">
    <w:nsid w:val="136B30D1"/>
    <w:multiLevelType w:val="multilevel"/>
    <w:tmpl w:val="08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A352498"/>
    <w:multiLevelType w:val="multilevel"/>
    <w:tmpl w:val="56AC78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>
    <w:nsid w:val="1D684630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823247"/>
    <w:multiLevelType w:val="hybridMultilevel"/>
    <w:tmpl w:val="19EE4834"/>
    <w:lvl w:ilvl="0" w:tplc="967C879E">
      <w:start w:val="1"/>
      <w:numFmt w:val="decimal"/>
      <w:lvlText w:val="%1."/>
      <w:lvlJc w:val="left"/>
      <w:pPr>
        <w:ind w:left="735" w:hanging="375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017B07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>
    <w:nsid w:val="28DB00DE"/>
    <w:multiLevelType w:val="multilevel"/>
    <w:tmpl w:val="D602B87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2AD560B6"/>
    <w:multiLevelType w:val="multilevel"/>
    <w:tmpl w:val="CC986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i/>
      </w:rPr>
    </w:lvl>
  </w:abstractNum>
  <w:abstractNum w:abstractNumId="8">
    <w:nsid w:val="39BB7F9A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>
    <w:nsid w:val="3E080105"/>
    <w:multiLevelType w:val="multilevel"/>
    <w:tmpl w:val="E49E05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8"/>
      </w:rPr>
    </w:lvl>
  </w:abstractNum>
  <w:abstractNum w:abstractNumId="10">
    <w:nsid w:val="404C52E7"/>
    <w:multiLevelType w:val="multilevel"/>
    <w:tmpl w:val="D5803410"/>
    <w:styleLink w:val="Styl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>
    <w:nsid w:val="40B17E9D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6E4D5D"/>
    <w:multiLevelType w:val="multilevel"/>
    <w:tmpl w:val="D5803410"/>
    <w:numStyleLink w:val="Style2"/>
  </w:abstractNum>
  <w:abstractNum w:abstractNumId="13">
    <w:nsid w:val="550E4980"/>
    <w:multiLevelType w:val="multilevel"/>
    <w:tmpl w:val="D040B34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4">
    <w:nsid w:val="65B653A2"/>
    <w:multiLevelType w:val="hybridMultilevel"/>
    <w:tmpl w:val="8EC22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C4E3562"/>
    <w:multiLevelType w:val="multilevel"/>
    <w:tmpl w:val="4714359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>
    <w:nsid w:val="783C62B9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C611B2"/>
    <w:multiLevelType w:val="multilevel"/>
    <w:tmpl w:val="C1402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>
    <w:nsid w:val="7FEE31B0"/>
    <w:multiLevelType w:val="multilevel"/>
    <w:tmpl w:val="E49E05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8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3"/>
  </w:num>
  <w:num w:numId="5">
    <w:abstractNumId w:val="16"/>
  </w:num>
  <w:num w:numId="6">
    <w:abstractNumId w:val="13"/>
  </w:num>
  <w:num w:numId="7">
    <w:abstractNumId w:val="18"/>
  </w:num>
  <w:num w:numId="8">
    <w:abstractNumId w:val="9"/>
  </w:num>
  <w:num w:numId="9">
    <w:abstractNumId w:val="15"/>
  </w:num>
  <w:num w:numId="10">
    <w:abstractNumId w:val="14"/>
  </w:num>
  <w:num w:numId="11">
    <w:abstractNumId w:val="17"/>
  </w:num>
  <w:num w:numId="12">
    <w:abstractNumId w:val="5"/>
  </w:num>
  <w:num w:numId="13">
    <w:abstractNumId w:val="8"/>
  </w:num>
  <w:num w:numId="14">
    <w:abstractNumId w:val="2"/>
  </w:num>
  <w:num w:numId="15">
    <w:abstractNumId w:val="1"/>
  </w:num>
  <w:num w:numId="16">
    <w:abstractNumId w:val="0"/>
  </w:num>
  <w:num w:numId="17">
    <w:abstractNumId w:val="10"/>
  </w:num>
  <w:num w:numId="18">
    <w:abstractNumId w:val="12"/>
  </w:num>
  <w:num w:numId="19">
    <w:abstractNumId w:val="2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5B8"/>
    <w:rsid w:val="000033D4"/>
    <w:rsid w:val="00005688"/>
    <w:rsid w:val="00007522"/>
    <w:rsid w:val="00010109"/>
    <w:rsid w:val="000120E9"/>
    <w:rsid w:val="000432C8"/>
    <w:rsid w:val="00062BE3"/>
    <w:rsid w:val="00067532"/>
    <w:rsid w:val="0008428F"/>
    <w:rsid w:val="00091B99"/>
    <w:rsid w:val="000940FE"/>
    <w:rsid w:val="000B7E97"/>
    <w:rsid w:val="000D1C6A"/>
    <w:rsid w:val="000D4539"/>
    <w:rsid w:val="001405CC"/>
    <w:rsid w:val="00142789"/>
    <w:rsid w:val="00156960"/>
    <w:rsid w:val="00167224"/>
    <w:rsid w:val="001A367C"/>
    <w:rsid w:val="001B3FCC"/>
    <w:rsid w:val="001C0910"/>
    <w:rsid w:val="001C465B"/>
    <w:rsid w:val="001F7BA4"/>
    <w:rsid w:val="00206E4C"/>
    <w:rsid w:val="00210030"/>
    <w:rsid w:val="0021223F"/>
    <w:rsid w:val="002208CF"/>
    <w:rsid w:val="00220ED4"/>
    <w:rsid w:val="00230802"/>
    <w:rsid w:val="00253CE7"/>
    <w:rsid w:val="002569C2"/>
    <w:rsid w:val="002643D1"/>
    <w:rsid w:val="002644AB"/>
    <w:rsid w:val="00265DAD"/>
    <w:rsid w:val="0028249E"/>
    <w:rsid w:val="002870E5"/>
    <w:rsid w:val="0028743E"/>
    <w:rsid w:val="00294865"/>
    <w:rsid w:val="002A153B"/>
    <w:rsid w:val="002B09FA"/>
    <w:rsid w:val="002B4805"/>
    <w:rsid w:val="002C4916"/>
    <w:rsid w:val="00303972"/>
    <w:rsid w:val="00331E9E"/>
    <w:rsid w:val="00335520"/>
    <w:rsid w:val="00337322"/>
    <w:rsid w:val="003555BB"/>
    <w:rsid w:val="003572FA"/>
    <w:rsid w:val="003608EC"/>
    <w:rsid w:val="003C065C"/>
    <w:rsid w:val="003D052B"/>
    <w:rsid w:val="003F43B5"/>
    <w:rsid w:val="00420A9D"/>
    <w:rsid w:val="00435597"/>
    <w:rsid w:val="004435B6"/>
    <w:rsid w:val="00451A04"/>
    <w:rsid w:val="00461056"/>
    <w:rsid w:val="00464966"/>
    <w:rsid w:val="00493FFD"/>
    <w:rsid w:val="004A36D4"/>
    <w:rsid w:val="004C1E68"/>
    <w:rsid w:val="00501690"/>
    <w:rsid w:val="00545523"/>
    <w:rsid w:val="0054553A"/>
    <w:rsid w:val="0054659C"/>
    <w:rsid w:val="00561DF7"/>
    <w:rsid w:val="00564D23"/>
    <w:rsid w:val="00571EE5"/>
    <w:rsid w:val="00574E0B"/>
    <w:rsid w:val="005B5982"/>
    <w:rsid w:val="005E35B8"/>
    <w:rsid w:val="0060200A"/>
    <w:rsid w:val="006150F0"/>
    <w:rsid w:val="00622DB3"/>
    <w:rsid w:val="00640E37"/>
    <w:rsid w:val="0069565E"/>
    <w:rsid w:val="006A021C"/>
    <w:rsid w:val="006F4850"/>
    <w:rsid w:val="006F71AE"/>
    <w:rsid w:val="00714092"/>
    <w:rsid w:val="007370AC"/>
    <w:rsid w:val="0075511A"/>
    <w:rsid w:val="00756FA2"/>
    <w:rsid w:val="00765A14"/>
    <w:rsid w:val="00765E00"/>
    <w:rsid w:val="00765F7E"/>
    <w:rsid w:val="00771FFE"/>
    <w:rsid w:val="00783322"/>
    <w:rsid w:val="007924E6"/>
    <w:rsid w:val="00795B7A"/>
    <w:rsid w:val="007A02E4"/>
    <w:rsid w:val="007A7975"/>
    <w:rsid w:val="007B347F"/>
    <w:rsid w:val="007D710F"/>
    <w:rsid w:val="007E669C"/>
    <w:rsid w:val="007F4E17"/>
    <w:rsid w:val="00804A9A"/>
    <w:rsid w:val="00814DD0"/>
    <w:rsid w:val="008357FE"/>
    <w:rsid w:val="00860520"/>
    <w:rsid w:val="008B50D2"/>
    <w:rsid w:val="008C0B5E"/>
    <w:rsid w:val="008F55FB"/>
    <w:rsid w:val="009332C8"/>
    <w:rsid w:val="00934FCC"/>
    <w:rsid w:val="00935774"/>
    <w:rsid w:val="00940F3C"/>
    <w:rsid w:val="00952C14"/>
    <w:rsid w:val="0096502D"/>
    <w:rsid w:val="009710D2"/>
    <w:rsid w:val="009741D7"/>
    <w:rsid w:val="0099456E"/>
    <w:rsid w:val="009C3880"/>
    <w:rsid w:val="009F0212"/>
    <w:rsid w:val="00A1585C"/>
    <w:rsid w:val="00A33F93"/>
    <w:rsid w:val="00A4603B"/>
    <w:rsid w:val="00A51175"/>
    <w:rsid w:val="00A54DEC"/>
    <w:rsid w:val="00A61753"/>
    <w:rsid w:val="00A839B6"/>
    <w:rsid w:val="00A97AE7"/>
    <w:rsid w:val="00AA0FD9"/>
    <w:rsid w:val="00AA73FE"/>
    <w:rsid w:val="00AB2D63"/>
    <w:rsid w:val="00AC7EE7"/>
    <w:rsid w:val="00AD0E79"/>
    <w:rsid w:val="00B058AA"/>
    <w:rsid w:val="00B06DCA"/>
    <w:rsid w:val="00B2406F"/>
    <w:rsid w:val="00B45DB8"/>
    <w:rsid w:val="00B57AF5"/>
    <w:rsid w:val="00B60047"/>
    <w:rsid w:val="00B92F59"/>
    <w:rsid w:val="00BB526E"/>
    <w:rsid w:val="00BB53CE"/>
    <w:rsid w:val="00BD57CD"/>
    <w:rsid w:val="00BF024D"/>
    <w:rsid w:val="00C14711"/>
    <w:rsid w:val="00C2176C"/>
    <w:rsid w:val="00C44218"/>
    <w:rsid w:val="00C65839"/>
    <w:rsid w:val="00C827F4"/>
    <w:rsid w:val="00C935DA"/>
    <w:rsid w:val="00C93A51"/>
    <w:rsid w:val="00C945F0"/>
    <w:rsid w:val="00C970F3"/>
    <w:rsid w:val="00CA24B7"/>
    <w:rsid w:val="00CF54F5"/>
    <w:rsid w:val="00D06A65"/>
    <w:rsid w:val="00D07699"/>
    <w:rsid w:val="00D14049"/>
    <w:rsid w:val="00D21B82"/>
    <w:rsid w:val="00D222E1"/>
    <w:rsid w:val="00D23967"/>
    <w:rsid w:val="00D46C93"/>
    <w:rsid w:val="00D47ACE"/>
    <w:rsid w:val="00D51A43"/>
    <w:rsid w:val="00D57D18"/>
    <w:rsid w:val="00D7255E"/>
    <w:rsid w:val="00D93C56"/>
    <w:rsid w:val="00D96172"/>
    <w:rsid w:val="00DC199D"/>
    <w:rsid w:val="00DE671C"/>
    <w:rsid w:val="00DF27DB"/>
    <w:rsid w:val="00E02746"/>
    <w:rsid w:val="00E07989"/>
    <w:rsid w:val="00E205E5"/>
    <w:rsid w:val="00E3308C"/>
    <w:rsid w:val="00E466B4"/>
    <w:rsid w:val="00E91A0A"/>
    <w:rsid w:val="00EE44A3"/>
    <w:rsid w:val="00EE6BE1"/>
    <w:rsid w:val="00F000D8"/>
    <w:rsid w:val="00F42B10"/>
    <w:rsid w:val="00F43E37"/>
    <w:rsid w:val="00F64B51"/>
    <w:rsid w:val="00F80E36"/>
    <w:rsid w:val="00FA2934"/>
    <w:rsid w:val="00FC10D5"/>
    <w:rsid w:val="00FE5A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CB94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00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056"/>
    <w:pPr>
      <w:keepNext/>
      <w:keepLines/>
      <w:numPr>
        <w:numId w:val="20"/>
      </w:numPr>
      <w:spacing w:before="480" w:after="0"/>
      <w:jc w:val="center"/>
      <w:outlineLvl w:val="0"/>
    </w:pPr>
    <w:rPr>
      <w:rFonts w:eastAsiaTheme="majorEastAsia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056"/>
    <w:pPr>
      <w:keepNext/>
      <w:keepLines/>
      <w:numPr>
        <w:ilvl w:val="1"/>
        <w:numId w:val="20"/>
      </w:numPr>
      <w:spacing w:before="200" w:after="0"/>
      <w:outlineLvl w:val="1"/>
    </w:pPr>
    <w:rPr>
      <w:rFonts w:eastAsiaTheme="majorEastAsia" w:cs="Times New Roman"/>
      <w:b/>
      <w:bCs/>
      <w:iCs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056"/>
    <w:pPr>
      <w:keepNext/>
      <w:keepLines/>
      <w:numPr>
        <w:ilvl w:val="2"/>
        <w:numId w:val="20"/>
      </w:numPr>
      <w:spacing w:before="40" w:after="0"/>
      <w:outlineLvl w:val="2"/>
    </w:pPr>
    <w:rPr>
      <w:rFonts w:eastAsiaTheme="majorEastAsia" w:cs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3D4"/>
    <w:pPr>
      <w:keepNext/>
      <w:keepLines/>
      <w:numPr>
        <w:ilvl w:val="3"/>
        <w:numId w:val="20"/>
      </w:numPr>
      <w:spacing w:before="40" w:after="0"/>
      <w:outlineLvl w:val="3"/>
    </w:pPr>
    <w:rPr>
      <w:rFonts w:eastAsiaTheme="majorEastAsia" w:cs="Times New Roman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61DF7"/>
    <w:pPr>
      <w:keepNext/>
      <w:keepLines/>
      <w:numPr>
        <w:ilvl w:val="4"/>
        <w:numId w:val="20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DF7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DF7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DF7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DF7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50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502D"/>
    <w:pPr>
      <w:bidi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61056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6502D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461056"/>
    <w:rPr>
      <w:rFonts w:ascii="Times New Roman" w:eastAsiaTheme="majorEastAsia" w:hAnsi="Times New Roman" w:cs="Times New Roman"/>
      <w:b/>
      <w:bCs/>
      <w:iCs/>
      <w:sz w:val="2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08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A0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91A0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EE44A3"/>
    <w:rPr>
      <w:rFonts w:asciiTheme="majorBidi" w:hAnsiTheme="majorBidi" w:cstheme="majorBidi"/>
      <w:color w:val="auto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E44A3"/>
    <w:pPr>
      <w:bidi/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E44A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E44A3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14711"/>
    <w:pPr>
      <w:spacing w:line="240" w:lineRule="auto"/>
    </w:pPr>
    <w:rPr>
      <w:rFonts w:cs="Times New Roman"/>
      <w:b/>
      <w:bCs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B3FCC"/>
    <w:pPr>
      <w:tabs>
        <w:tab w:val="center" w:pos="4513"/>
        <w:tab w:val="right" w:pos="902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CC"/>
  </w:style>
  <w:style w:type="paragraph" w:styleId="Header">
    <w:name w:val="header"/>
    <w:basedOn w:val="Normal"/>
    <w:link w:val="HeaderChar"/>
    <w:uiPriority w:val="99"/>
    <w:unhideWhenUsed/>
    <w:rsid w:val="001B3F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CC"/>
  </w:style>
  <w:style w:type="paragraph" w:styleId="TableofFigures">
    <w:name w:val="table of figures"/>
    <w:basedOn w:val="Normal"/>
    <w:next w:val="Normal"/>
    <w:uiPriority w:val="99"/>
    <w:unhideWhenUsed/>
    <w:rsid w:val="00A97AE7"/>
    <w:pPr>
      <w:spacing w:after="0"/>
    </w:pPr>
  </w:style>
  <w:style w:type="character" w:customStyle="1" w:styleId="hps">
    <w:name w:val="hps"/>
    <w:basedOn w:val="DefaultParagraphFont"/>
    <w:rsid w:val="003D052B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F000D8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461056"/>
    <w:rPr>
      <w:rFonts w:ascii="Times New Roman" w:eastAsiaTheme="majorEastAsia" w:hAnsi="Times New Roman" w:cs="Times New Roman"/>
      <w:b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23967"/>
    <w:pPr>
      <w:spacing w:after="100"/>
      <w:ind w:left="440"/>
    </w:pPr>
  </w:style>
  <w:style w:type="numbering" w:customStyle="1" w:styleId="Style1">
    <w:name w:val="Style1"/>
    <w:basedOn w:val="NoList"/>
    <w:uiPriority w:val="99"/>
    <w:rsid w:val="00640E37"/>
    <w:pPr>
      <w:numPr>
        <w:numId w:val="15"/>
      </w:numPr>
    </w:pPr>
  </w:style>
  <w:style w:type="numbering" w:customStyle="1" w:styleId="Style2">
    <w:name w:val="Style2"/>
    <w:uiPriority w:val="99"/>
    <w:rsid w:val="007A7975"/>
    <w:pPr>
      <w:numPr>
        <w:numId w:val="17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33D4"/>
    <w:rPr>
      <w:rFonts w:ascii="Times New Roman" w:eastAsiaTheme="majorEastAsia" w:hAnsi="Times New Roman" w:cs="Times New Roman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D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DF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DF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D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D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435B6"/>
    <w:pPr>
      <w:spacing w:after="0" w:line="360" w:lineRule="auto"/>
      <w:jc w:val="center"/>
    </w:pPr>
    <w:rPr>
      <w:rFonts w:cstheme="minorHAnsi"/>
      <w:b/>
      <w:bCs/>
      <w:smallCap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435B6"/>
    <w:rPr>
      <w:rFonts w:cstheme="minorHAnsi"/>
      <w:b/>
      <w:bCs/>
      <w:smallCaps/>
      <w:sz w:val="36"/>
      <w:szCs w:val="36"/>
    </w:rPr>
  </w:style>
  <w:style w:type="character" w:styleId="IntenseReference">
    <w:name w:val="Intense Reference"/>
    <w:basedOn w:val="DefaultParagraphFont"/>
    <w:uiPriority w:val="32"/>
    <w:qFormat/>
    <w:rsid w:val="000033D4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033D4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0033D4"/>
    <w:rPr>
      <w:rFonts w:ascii="Times New Roman" w:hAnsi="Times New Roman" w:cs="Times New Roman"/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0033D4"/>
    <w:rPr>
      <w:rFonts w:ascii="Times New Roman" w:hAnsi="Times New Roman" w:cs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00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056"/>
    <w:pPr>
      <w:keepNext/>
      <w:keepLines/>
      <w:numPr>
        <w:numId w:val="20"/>
      </w:numPr>
      <w:spacing w:before="480" w:after="0"/>
      <w:jc w:val="center"/>
      <w:outlineLvl w:val="0"/>
    </w:pPr>
    <w:rPr>
      <w:rFonts w:eastAsiaTheme="majorEastAsia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056"/>
    <w:pPr>
      <w:keepNext/>
      <w:keepLines/>
      <w:numPr>
        <w:ilvl w:val="1"/>
        <w:numId w:val="20"/>
      </w:numPr>
      <w:spacing w:before="200" w:after="0"/>
      <w:outlineLvl w:val="1"/>
    </w:pPr>
    <w:rPr>
      <w:rFonts w:eastAsiaTheme="majorEastAsia" w:cs="Times New Roman"/>
      <w:b/>
      <w:bCs/>
      <w:iCs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056"/>
    <w:pPr>
      <w:keepNext/>
      <w:keepLines/>
      <w:numPr>
        <w:ilvl w:val="2"/>
        <w:numId w:val="20"/>
      </w:numPr>
      <w:spacing w:before="40" w:after="0"/>
      <w:outlineLvl w:val="2"/>
    </w:pPr>
    <w:rPr>
      <w:rFonts w:eastAsiaTheme="majorEastAsia" w:cs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3D4"/>
    <w:pPr>
      <w:keepNext/>
      <w:keepLines/>
      <w:numPr>
        <w:ilvl w:val="3"/>
        <w:numId w:val="20"/>
      </w:numPr>
      <w:spacing w:before="40" w:after="0"/>
      <w:outlineLvl w:val="3"/>
    </w:pPr>
    <w:rPr>
      <w:rFonts w:eastAsiaTheme="majorEastAsia" w:cs="Times New Roman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61DF7"/>
    <w:pPr>
      <w:keepNext/>
      <w:keepLines/>
      <w:numPr>
        <w:ilvl w:val="4"/>
        <w:numId w:val="20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DF7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DF7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DF7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DF7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50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502D"/>
    <w:pPr>
      <w:bidi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61056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6502D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461056"/>
    <w:rPr>
      <w:rFonts w:ascii="Times New Roman" w:eastAsiaTheme="majorEastAsia" w:hAnsi="Times New Roman" w:cs="Times New Roman"/>
      <w:b/>
      <w:bCs/>
      <w:iCs/>
      <w:sz w:val="2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08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A0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91A0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EE44A3"/>
    <w:rPr>
      <w:rFonts w:asciiTheme="majorBidi" w:hAnsiTheme="majorBidi" w:cstheme="majorBidi"/>
      <w:color w:val="auto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E44A3"/>
    <w:pPr>
      <w:bidi/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E44A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E44A3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14711"/>
    <w:pPr>
      <w:spacing w:line="240" w:lineRule="auto"/>
    </w:pPr>
    <w:rPr>
      <w:rFonts w:cs="Times New Roman"/>
      <w:b/>
      <w:bCs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B3FCC"/>
    <w:pPr>
      <w:tabs>
        <w:tab w:val="center" w:pos="4513"/>
        <w:tab w:val="right" w:pos="902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CC"/>
  </w:style>
  <w:style w:type="paragraph" w:styleId="Header">
    <w:name w:val="header"/>
    <w:basedOn w:val="Normal"/>
    <w:link w:val="HeaderChar"/>
    <w:uiPriority w:val="99"/>
    <w:unhideWhenUsed/>
    <w:rsid w:val="001B3F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CC"/>
  </w:style>
  <w:style w:type="paragraph" w:styleId="TableofFigures">
    <w:name w:val="table of figures"/>
    <w:basedOn w:val="Normal"/>
    <w:next w:val="Normal"/>
    <w:uiPriority w:val="99"/>
    <w:unhideWhenUsed/>
    <w:rsid w:val="00A97AE7"/>
    <w:pPr>
      <w:spacing w:after="0"/>
    </w:pPr>
  </w:style>
  <w:style w:type="character" w:customStyle="1" w:styleId="hps">
    <w:name w:val="hps"/>
    <w:basedOn w:val="DefaultParagraphFont"/>
    <w:rsid w:val="003D052B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F000D8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461056"/>
    <w:rPr>
      <w:rFonts w:ascii="Times New Roman" w:eastAsiaTheme="majorEastAsia" w:hAnsi="Times New Roman" w:cs="Times New Roman"/>
      <w:b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23967"/>
    <w:pPr>
      <w:spacing w:after="100"/>
      <w:ind w:left="440"/>
    </w:pPr>
  </w:style>
  <w:style w:type="numbering" w:customStyle="1" w:styleId="Style1">
    <w:name w:val="Style1"/>
    <w:basedOn w:val="NoList"/>
    <w:uiPriority w:val="99"/>
    <w:rsid w:val="00640E37"/>
    <w:pPr>
      <w:numPr>
        <w:numId w:val="15"/>
      </w:numPr>
    </w:pPr>
  </w:style>
  <w:style w:type="numbering" w:customStyle="1" w:styleId="Style2">
    <w:name w:val="Style2"/>
    <w:uiPriority w:val="99"/>
    <w:rsid w:val="007A7975"/>
    <w:pPr>
      <w:numPr>
        <w:numId w:val="17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33D4"/>
    <w:rPr>
      <w:rFonts w:ascii="Times New Roman" w:eastAsiaTheme="majorEastAsia" w:hAnsi="Times New Roman" w:cs="Times New Roman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D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DF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DF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D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D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435B6"/>
    <w:pPr>
      <w:spacing w:after="0" w:line="360" w:lineRule="auto"/>
      <w:jc w:val="center"/>
    </w:pPr>
    <w:rPr>
      <w:rFonts w:cstheme="minorHAnsi"/>
      <w:b/>
      <w:bCs/>
      <w:smallCap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435B6"/>
    <w:rPr>
      <w:rFonts w:cstheme="minorHAnsi"/>
      <w:b/>
      <w:bCs/>
      <w:smallCaps/>
      <w:sz w:val="36"/>
      <w:szCs w:val="36"/>
    </w:rPr>
  </w:style>
  <w:style w:type="character" w:styleId="IntenseReference">
    <w:name w:val="Intense Reference"/>
    <w:basedOn w:val="DefaultParagraphFont"/>
    <w:uiPriority w:val="32"/>
    <w:qFormat/>
    <w:rsid w:val="000033D4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033D4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0033D4"/>
    <w:rPr>
      <w:rFonts w:ascii="Times New Roman" w:hAnsi="Times New Roman" w:cs="Times New Roman"/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0033D4"/>
    <w:rPr>
      <w:rFonts w:ascii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vy\OneDrive%20-%20Al%20Alamein%20University\12%20ABET\Graduation%20Project%20Handbook\examples\Example%20GP%20Documents\GP%20Templates\Graduation%20Project%20Report%20Template%20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60b778-159a-448e-b02d-a960256a46ef">
      <Terms xmlns="http://schemas.microsoft.com/office/infopath/2007/PartnerControls"/>
    </lcf76f155ced4ddcb4097134ff3c332f>
    <TaxCatchAll xmlns="e78a7c49-6c38-4a22-a5f8-947fc6621b8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418E88C5BB1A468F1F9360F491C622" ma:contentTypeVersion="15" ma:contentTypeDescription="Create a new document." ma:contentTypeScope="" ma:versionID="cc8423c1e2b0e0bc07e75db654213c77">
  <xsd:schema xmlns:xsd="http://www.w3.org/2001/XMLSchema" xmlns:xs="http://www.w3.org/2001/XMLSchema" xmlns:p="http://schemas.microsoft.com/office/2006/metadata/properties" xmlns:ns2="4460b778-159a-448e-b02d-a960256a46ef" xmlns:ns3="e78a7c49-6c38-4a22-a5f8-947fc6621b86" targetNamespace="http://schemas.microsoft.com/office/2006/metadata/properties" ma:root="true" ma:fieldsID="6354dc7cfbaaa76df62a661f30e4599b" ns2:_="" ns3:_="">
    <xsd:import namespace="4460b778-159a-448e-b02d-a960256a46ef"/>
    <xsd:import namespace="e78a7c49-6c38-4a22-a5f8-947fc6621b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0b778-159a-448e-b02d-a960256a4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17e2345-8a2e-46da-be25-7a60cc6099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a7c49-6c38-4a22-a5f8-947fc6621b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d9c7b0b-5f3a-4afa-be4a-8483106e6f92}" ma:internalName="TaxCatchAll" ma:showField="CatchAllData" ma:web="e78a7c49-6c38-4a22-a5f8-947fc6621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51F0C-3519-4070-9C80-0E3DD0B5BB9C}">
  <ds:schemaRefs>
    <ds:schemaRef ds:uri="http://schemas.microsoft.com/office/2006/metadata/properties"/>
    <ds:schemaRef ds:uri="http://schemas.microsoft.com/office/infopath/2007/PartnerControls"/>
    <ds:schemaRef ds:uri="4460b778-159a-448e-b02d-a960256a46ef"/>
    <ds:schemaRef ds:uri="e78a7c49-6c38-4a22-a5f8-947fc6621b86"/>
  </ds:schemaRefs>
</ds:datastoreItem>
</file>

<file path=customXml/itemProps2.xml><?xml version="1.0" encoding="utf-8"?>
<ds:datastoreItem xmlns:ds="http://schemas.openxmlformats.org/officeDocument/2006/customXml" ds:itemID="{9640E09C-1724-4E04-9A98-F906965DE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60b778-159a-448e-b02d-a960256a46ef"/>
    <ds:schemaRef ds:uri="e78a7c49-6c38-4a22-a5f8-947fc6621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64B5DA-EC06-45C1-A545-2DB09128B5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C39679-AA8F-45AA-96BC-A74D66301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Graduation Project Report Template V2.0.dotx</Template>
  <TotalTime>0</TotalTime>
  <Pages>9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Graduation Project Report Template</vt:lpstr>
    </vt:vector>
  </TitlesOfParts>
  <Manager>Dr Mohammed Abdullatif</Manager>
  <Company>Graduation Project Committee</Company>
  <LinksUpToDate>false</LinksUpToDate>
  <CharactersWithSpaces>2486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Graduation Project Report Template</dc:title>
  <dc:creator>Envy</dc:creator>
  <cp:lastModifiedBy>Mohamed elkholy</cp:lastModifiedBy>
  <cp:revision>2</cp:revision>
  <dcterms:created xsi:type="dcterms:W3CDTF">2025-10-07T14:16:00Z</dcterms:created>
  <dcterms:modified xsi:type="dcterms:W3CDTF">2025-10-07T14:16:00Z</dcterms:modified>
  <cp:contentStatus>Approved</cp:contentStatus>
  <dc:language>English</dc:language>
  <cp:version>2.0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0x01010013418E88C5BB1A468F1F9360F491C622</vt:lpwstr>
  </property>
</Properties>
</file>